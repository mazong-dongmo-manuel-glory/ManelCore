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FBAA" w14:textId="581A46AF" w:rsidR="00863772" w:rsidRPr="00926917" w:rsidRDefault="006374E7">
      <w:pPr>
        <w:pStyle w:val="Date"/>
      </w:pPr>
      <w:r>
        <w:t>Vendredi 8 mai</w:t>
      </w:r>
    </w:p>
    <w:p w14:paraId="157E6AFF" w14:textId="56EEB97F" w:rsidR="00863772" w:rsidRPr="00926917" w:rsidRDefault="006374E7">
      <w:pPr>
        <w:pStyle w:val="Titre"/>
      </w:pPr>
      <w:r>
        <w:t>Documentation CORE</w:t>
      </w:r>
    </w:p>
    <w:p w14:paraId="24AE3C55" w14:textId="1F4F2CDB" w:rsidR="00863772" w:rsidRDefault="00863772"/>
    <w:p w14:paraId="7A6DBC1D" w14:textId="2BF88A9F" w:rsidR="006374E7" w:rsidRDefault="006374E7" w:rsidP="006374E7">
      <w:pPr>
        <w:pStyle w:val="Titre1"/>
      </w:pPr>
      <w:r>
        <w:t xml:space="preserve">Description </w:t>
      </w:r>
      <w:r>
        <w:br/>
        <w:t>Création d’Un système de gestion et recherche d’opportunité (CONTRATS, Appels, D’offres)</w:t>
      </w:r>
    </w:p>
    <w:p w14:paraId="60EF125A" w14:textId="08D4645C" w:rsidR="006374E7" w:rsidRDefault="006374E7" w:rsidP="006374E7">
      <w:pPr>
        <w:pStyle w:val="Titre2"/>
      </w:pPr>
    </w:p>
    <w:p w14:paraId="7D6876EE" w14:textId="5409A0A6" w:rsidR="006374E7" w:rsidRDefault="006374E7" w:rsidP="006374E7">
      <w:pPr>
        <w:pStyle w:val="Titre1"/>
        <w:numPr>
          <w:ilvl w:val="0"/>
          <w:numId w:val="1"/>
        </w:numPr>
      </w:pPr>
      <w:r>
        <w:t xml:space="preserve">Fonctionalites </w:t>
      </w:r>
      <w:r>
        <w:br/>
        <w:t>Recherches d’opportunites sur plusieurs sources (SEAO, INDEED, LINKEDIN)</w:t>
      </w:r>
    </w:p>
    <w:p w14:paraId="06CF9D9A" w14:textId="7B6B8D26" w:rsidR="006374E7" w:rsidRDefault="006374E7" w:rsidP="006374E7">
      <w:pPr>
        <w:pStyle w:val="Titre1"/>
        <w:ind w:left="360"/>
      </w:pPr>
      <w:r>
        <w:t>Application de candidature</w:t>
      </w:r>
    </w:p>
    <w:p w14:paraId="37D74899" w14:textId="71447A9A" w:rsidR="006374E7" w:rsidRDefault="006374E7" w:rsidP="006374E7">
      <w:pPr>
        <w:pStyle w:val="Titre1"/>
        <w:ind w:left="360"/>
      </w:pPr>
      <w:r>
        <w:t>Contact</w:t>
      </w:r>
    </w:p>
    <w:p w14:paraId="52EAA959" w14:textId="1112D052" w:rsidR="006374E7" w:rsidRDefault="006374E7" w:rsidP="006374E7">
      <w:pPr>
        <w:pStyle w:val="Titre1"/>
        <w:ind w:left="360"/>
      </w:pPr>
      <w:r>
        <w:t xml:space="preserve">SUIVI des echanges </w:t>
      </w:r>
    </w:p>
    <w:p w14:paraId="75444CA4" w14:textId="5DADB6B9" w:rsidR="006374E7" w:rsidRDefault="006374E7" w:rsidP="006374E7">
      <w:pPr>
        <w:pStyle w:val="Titre1"/>
        <w:ind w:left="360"/>
      </w:pPr>
      <w:r>
        <w:t xml:space="preserve">INterrompre les echanges Parcitiper aux echanges </w:t>
      </w:r>
    </w:p>
    <w:p w14:paraId="77A1CB73" w14:textId="442E2B17" w:rsidR="006374E7" w:rsidRDefault="006374E7" w:rsidP="006374E7">
      <w:pPr>
        <w:pStyle w:val="Titre1"/>
        <w:ind w:left="360"/>
      </w:pPr>
      <w:r>
        <w:t>CLassement des appelles Opportunites en fonction du secteur et des besoin.</w:t>
      </w:r>
    </w:p>
    <w:p w14:paraId="0F5D824B" w14:textId="3AED1CAA" w:rsidR="006374E7" w:rsidRDefault="00CB3A4D" w:rsidP="006374E7">
      <w:pPr>
        <w:pStyle w:val="Titre1"/>
        <w:ind w:left="360"/>
      </w:pPr>
      <w:r>
        <w:t>Extraire le profil de L’entreprise</w:t>
      </w:r>
    </w:p>
    <w:p w14:paraId="5E94DE1D" w14:textId="35A2E610" w:rsidR="00CB3A4D" w:rsidRDefault="00CB3A4D" w:rsidP="006374E7">
      <w:pPr>
        <w:pStyle w:val="Titre1"/>
        <w:ind w:left="360"/>
      </w:pPr>
      <w:r>
        <w:t xml:space="preserve">Evoluer et apprendre en se basant sur la </w:t>
      </w:r>
      <w:proofErr w:type="gramStart"/>
      <w:r>
        <w:t>BD(</w:t>
      </w:r>
      <w:proofErr w:type="gramEnd"/>
      <w:r>
        <w:t xml:space="preserve">GRAPH database) de L’entreprise pour apprendre </w:t>
      </w:r>
    </w:p>
    <w:p w14:paraId="058D3EE2" w14:textId="2864D946" w:rsidR="00CB3A4D" w:rsidRDefault="00CB3A4D" w:rsidP="006374E7">
      <w:pPr>
        <w:pStyle w:val="Titre1"/>
        <w:ind w:left="360"/>
      </w:pPr>
      <w:r>
        <w:lastRenderedPageBreak/>
        <w:t>Faire des actions automatique chaque jour (RECHERCHE)</w:t>
      </w:r>
    </w:p>
    <w:p w14:paraId="1BD7567F" w14:textId="5094412A" w:rsidR="00CB3A4D" w:rsidRDefault="00CB3A4D" w:rsidP="006374E7">
      <w:pPr>
        <w:pStyle w:val="Titre1"/>
        <w:ind w:left="360"/>
      </w:pPr>
      <w:r>
        <w:t>Reponse automatique à des COURRIELS (POUR les appelles d’offres)</w:t>
      </w:r>
    </w:p>
    <w:p w14:paraId="20AAA948" w14:textId="069712BE" w:rsidR="001E3C10" w:rsidRDefault="001E3C10" w:rsidP="006374E7">
      <w:pPr>
        <w:pStyle w:val="Titre1"/>
        <w:ind w:left="360"/>
      </w:pPr>
      <w:r>
        <w:t>Utiliser toutes les anciennes conversation pour s’améliorer utilise les anciens messages pour génerer par mai</w:t>
      </w:r>
    </w:p>
    <w:p w14:paraId="1CE3847E" w14:textId="1EBAA371" w:rsidR="006374E7" w:rsidRDefault="006374E7" w:rsidP="006374E7">
      <w:pPr>
        <w:pStyle w:val="Titre1"/>
        <w:numPr>
          <w:ilvl w:val="0"/>
          <w:numId w:val="1"/>
        </w:numPr>
      </w:pPr>
      <w:r>
        <w:t>COMMENT</w:t>
      </w:r>
    </w:p>
    <w:p w14:paraId="66DCB328" w14:textId="335784A8" w:rsidR="006374E7" w:rsidRDefault="006374E7" w:rsidP="006374E7">
      <w:pPr>
        <w:pStyle w:val="Titre1"/>
        <w:ind w:left="360"/>
      </w:pPr>
      <w:r>
        <w:t>Utilisation de browser_user &amp; LLM pour EFFECTUER la recherche et l’extraction.</w:t>
      </w:r>
    </w:p>
    <w:p w14:paraId="00EF7EDC" w14:textId="02F3909C" w:rsidR="00CB3A4D" w:rsidRDefault="00CB3A4D" w:rsidP="006374E7">
      <w:pPr>
        <w:pStyle w:val="Titre1"/>
        <w:ind w:left="360"/>
      </w:pPr>
      <w:r>
        <w:t xml:space="preserve">POur avoir du contexte on utilise NEo4j.  </w:t>
      </w:r>
    </w:p>
    <w:p w14:paraId="21DF86E3" w14:textId="718EF14C" w:rsidR="00CB3A4D" w:rsidRDefault="00CB3A4D" w:rsidP="006374E7">
      <w:pPr>
        <w:pStyle w:val="Titre1"/>
        <w:ind w:left="360"/>
      </w:pPr>
      <w:r>
        <w:t>AU utilise LANGGRAPH pour avoir de vrais agents avec un etats persitant à chaque étape.</w:t>
      </w:r>
      <w:r w:rsidR="003F15C2">
        <w:t xml:space="preserve"> </w:t>
      </w:r>
    </w:p>
    <w:p w14:paraId="3AC36042" w14:textId="72C1894A" w:rsidR="00B83BDE" w:rsidRDefault="00B83BDE" w:rsidP="006374E7">
      <w:pPr>
        <w:pStyle w:val="Titre1"/>
        <w:ind w:left="360"/>
      </w:pPr>
      <w:r>
        <w:t>TOut ce qui se passe est sauvegarder avec neo4j</w:t>
      </w:r>
    </w:p>
    <w:p w14:paraId="565D92A9" w14:textId="7EB20285" w:rsidR="001D2C1E" w:rsidRDefault="001D2C1E" w:rsidP="006374E7">
      <w:pPr>
        <w:pStyle w:val="Titre1"/>
        <w:ind w:left="360"/>
      </w:pPr>
      <w:r>
        <w:t xml:space="preserve">Je dois pouvoir tout configurer depuis mon application desktop, et avoir une interface de chat sur whatsap pour </w:t>
      </w:r>
      <w:r w:rsidR="001E3C10">
        <w:t>ECHANGER(BOT</w:t>
      </w:r>
      <w:r>
        <w:t>)</w:t>
      </w:r>
    </w:p>
    <w:p w14:paraId="4AC5ABF0" w14:textId="77777777" w:rsidR="00CB3A4D" w:rsidRDefault="00CB3A4D" w:rsidP="006374E7">
      <w:pPr>
        <w:pStyle w:val="Titre1"/>
        <w:ind w:left="360"/>
      </w:pPr>
    </w:p>
    <w:p w14:paraId="7E7C4ABA" w14:textId="7EBDD9D3" w:rsidR="00FB479D" w:rsidRPr="00FB479D" w:rsidRDefault="00FB479D" w:rsidP="00FB479D">
      <w:pPr>
        <w:pStyle w:val="Titre1"/>
        <w:numPr>
          <w:ilvl w:val="0"/>
          <w:numId w:val="1"/>
        </w:numPr>
        <w:rPr>
          <w:lang w:val="en-CA"/>
        </w:rPr>
      </w:pPr>
      <w:r w:rsidRPr="00FB479D">
        <w:rPr>
          <w:lang w:val="en-CA"/>
        </w:rPr>
        <w:t xml:space="preserve">Outils </w:t>
      </w:r>
      <w:r w:rsidRPr="00FB479D">
        <w:rPr>
          <w:lang w:val="en-CA"/>
        </w:rPr>
        <w:br/>
        <w:t xml:space="preserve">neo4j, fastAPI, Langgraph, DART, FLUTTER, </w:t>
      </w:r>
      <w:r w:rsidR="001D2C1E" w:rsidRPr="00FB479D">
        <w:rPr>
          <w:lang w:val="en-CA"/>
        </w:rPr>
        <w:t>LLM (</w:t>
      </w:r>
      <w:r w:rsidRPr="00FB479D">
        <w:rPr>
          <w:lang w:val="en-CA"/>
        </w:rPr>
        <w:t>LMS STUDIO), DOCKER</w:t>
      </w:r>
    </w:p>
    <w:p w14:paraId="452D009B" w14:textId="77777777" w:rsidR="00CB3A4D" w:rsidRPr="00FB479D" w:rsidRDefault="00CB3A4D" w:rsidP="006374E7">
      <w:pPr>
        <w:pStyle w:val="Titre1"/>
        <w:ind w:left="360"/>
        <w:rPr>
          <w:lang w:val="en-CA"/>
        </w:rPr>
      </w:pPr>
    </w:p>
    <w:p w14:paraId="22538F4B" w14:textId="77777777" w:rsidR="006374E7" w:rsidRPr="00FB479D" w:rsidRDefault="006374E7" w:rsidP="006374E7">
      <w:pPr>
        <w:pStyle w:val="Titre1"/>
        <w:ind w:left="360"/>
        <w:rPr>
          <w:lang w:val="en-CA"/>
        </w:rPr>
      </w:pPr>
    </w:p>
    <w:p w14:paraId="0000FE68" w14:textId="77777777" w:rsidR="006374E7" w:rsidRPr="00FB479D" w:rsidRDefault="006374E7" w:rsidP="006374E7">
      <w:pPr>
        <w:pStyle w:val="Titre1"/>
        <w:rPr>
          <w:lang w:val="en-CA"/>
        </w:rPr>
      </w:pPr>
    </w:p>
    <w:sectPr w:rsidR="006374E7" w:rsidRPr="00FB479D">
      <w:footerReference w:type="default" r:id="rId7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5A7B" w14:textId="77777777" w:rsidR="000B413E" w:rsidRDefault="000B413E">
      <w:pPr>
        <w:spacing w:after="0" w:line="240" w:lineRule="auto"/>
      </w:pPr>
      <w:r>
        <w:separator/>
      </w:r>
    </w:p>
    <w:p w14:paraId="74AAEE15" w14:textId="77777777" w:rsidR="000B413E" w:rsidRDefault="000B413E"/>
  </w:endnote>
  <w:endnote w:type="continuationSeparator" w:id="0">
    <w:p w14:paraId="34CBFC9C" w14:textId="77777777" w:rsidR="000B413E" w:rsidRDefault="000B413E">
      <w:pPr>
        <w:spacing w:after="0" w:line="240" w:lineRule="auto"/>
      </w:pPr>
      <w:r>
        <w:continuationSeparator/>
      </w:r>
    </w:p>
    <w:p w14:paraId="10A6AADE" w14:textId="77777777" w:rsidR="000B413E" w:rsidRDefault="000B41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BC0E" w14:textId="77777777" w:rsidR="00863772" w:rsidRDefault="00517B24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D39B" w14:textId="77777777" w:rsidR="000B413E" w:rsidRDefault="000B413E">
      <w:pPr>
        <w:spacing w:after="0" w:line="240" w:lineRule="auto"/>
      </w:pPr>
      <w:r>
        <w:separator/>
      </w:r>
    </w:p>
    <w:p w14:paraId="2CA49BAE" w14:textId="77777777" w:rsidR="000B413E" w:rsidRDefault="000B413E"/>
  </w:footnote>
  <w:footnote w:type="continuationSeparator" w:id="0">
    <w:p w14:paraId="752AD1A1" w14:textId="77777777" w:rsidR="000B413E" w:rsidRDefault="000B413E">
      <w:pPr>
        <w:spacing w:after="0" w:line="240" w:lineRule="auto"/>
      </w:pPr>
      <w:r>
        <w:continuationSeparator/>
      </w:r>
    </w:p>
    <w:p w14:paraId="06B8FE2F" w14:textId="77777777" w:rsidR="000B413E" w:rsidRDefault="000B41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E3A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7235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E7"/>
    <w:rsid w:val="000B413E"/>
    <w:rsid w:val="001058A9"/>
    <w:rsid w:val="001D2C1E"/>
    <w:rsid w:val="001E3C10"/>
    <w:rsid w:val="003F15C2"/>
    <w:rsid w:val="004F2DEE"/>
    <w:rsid w:val="00517B24"/>
    <w:rsid w:val="006374E7"/>
    <w:rsid w:val="007E44B9"/>
    <w:rsid w:val="00817519"/>
    <w:rsid w:val="00863772"/>
    <w:rsid w:val="00926917"/>
    <w:rsid w:val="00B83BDE"/>
    <w:rsid w:val="00CB3A4D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3CBA6"/>
  <w15:chartTrackingRefBased/>
  <w15:docId w15:val="{1B2201A8-7D86-3B45-8C3C-2D8732B3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fr-FR" w:eastAsia="ja-JP" w:bidi="fr-FR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A9"/>
  </w:style>
  <w:style w:type="paragraph" w:styleId="Titre1">
    <w:name w:val="heading 1"/>
    <w:basedOn w:val="Normal"/>
    <w:link w:val="Titre1Car"/>
    <w:uiPriority w:val="9"/>
    <w:qFormat/>
    <w:pPr>
      <w:spacing w:before="600" w:after="60"/>
      <w:ind w:left="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40"/>
      <w:ind w:left="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pPr>
      <w:spacing w:before="40" w:after="0"/>
      <w:ind w:left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spacing w:before="40" w:after="0"/>
      <w:ind w:left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spacing w:before="40" w:after="0"/>
      <w:ind w:left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spacing w:before="40" w:after="0"/>
      <w:ind w:left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spacing w:before="40" w:after="0"/>
      <w:ind w:left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spacing w:before="40" w:after="0"/>
      <w:ind w:left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spacing w:before="40" w:after="0"/>
      <w:ind w:left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re">
    <w:name w:val="Title"/>
    <w:basedOn w:val="Normal"/>
    <w:link w:val="Titre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re"/>
    <w:link w:val="DateCar"/>
    <w:uiPriority w:val="2"/>
    <w:qFormat/>
    <w:pPr>
      <w:spacing w:after="360"/>
      <w:ind w:left="0"/>
    </w:pPr>
    <w:rPr>
      <w:sz w:val="28"/>
    </w:rPr>
  </w:style>
  <w:style w:type="character" w:customStyle="1" w:styleId="DateCar">
    <w:name w:val="Date Car"/>
    <w:basedOn w:val="Policepardfaut"/>
    <w:link w:val="Date"/>
    <w:uiPriority w:val="2"/>
    <w:rPr>
      <w:sz w:val="28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olor w:val="2E2E2E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color w:val="2E2E2E" w:themeColor="accent2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707070" w:themeColor="accent1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07070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eastAsiaTheme="minorEastAsia"/>
      <w:i/>
      <w:spacing w:val="15"/>
      <w:sz w:val="3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Paragraphedeliste">
    <w:name w:val="List Paragraph"/>
    <w:basedOn w:val="Normal"/>
    <w:uiPriority w:val="34"/>
    <w:semiHidden/>
    <w:unhideWhenUsed/>
    <w:qFormat/>
    <w:rsid w:val="006374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zong/Library/Containers/com.microsoft.Word/Data/Library/Application%20Support/Microsoft/Office/16.0/DTS/fr-CA%7b47E4B4A9-2EC5-404F-A586-776659A4C228%7d/%7bFC253662-7A8C-8C4F-8DC3-60F20C34289B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Créer un plan.dotx</Template>
  <TotalTime>1</TotalTime>
  <Pages>3</Pages>
  <Words>190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Mazong</dc:creator>
  <cp:keywords/>
  <dc:description/>
  <cp:lastModifiedBy>Mazong</cp:lastModifiedBy>
  <cp:revision>2</cp:revision>
  <dcterms:created xsi:type="dcterms:W3CDTF">2026-05-08T17:07:00Z</dcterms:created>
  <dcterms:modified xsi:type="dcterms:W3CDTF">2026-05-08T17:07:00Z</dcterms:modified>
</cp:coreProperties>
</file>